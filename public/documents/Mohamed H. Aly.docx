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F801" w14:textId="6083207F" w:rsidR="00557165" w:rsidRDefault="00557165" w:rsidP="00265A5F">
      <w:pPr>
        <w:pStyle w:val="ContactInfo"/>
      </w:pPr>
      <w:r w:rsidRPr="00557165">
        <w:t xml:space="preserve">213, Street 8, 2nd district, 1st area </w:t>
      </w:r>
    </w:p>
    <w:p w14:paraId="4E08B78B" w14:textId="5C0CA4CB" w:rsidR="003D40B9" w:rsidRDefault="00557165" w:rsidP="00265A5F">
      <w:pPr>
        <w:pStyle w:val="ContactInfo"/>
      </w:pPr>
      <w:r w:rsidRPr="00557165">
        <w:t>New Cairo, 11835 Cairo</w:t>
      </w:r>
    </w:p>
    <w:p w14:paraId="3F763E04" w14:textId="016F73F2" w:rsidR="003D40B9" w:rsidRPr="00BC1105" w:rsidRDefault="00557165" w:rsidP="00265A5F">
      <w:pPr>
        <w:pStyle w:val="Email"/>
        <w:rPr>
          <w:u w:val="single"/>
        </w:rPr>
      </w:pPr>
      <w:hyperlink r:id="rId8" w:history="1">
        <w:r w:rsidRPr="00BC1105">
          <w:rPr>
            <w:u w:val="single"/>
          </w:rPr>
          <w:t>+201065583557</w:t>
        </w:r>
      </w:hyperlink>
    </w:p>
    <w:p w14:paraId="2629FB88" w14:textId="37A0DD85" w:rsidR="00825006" w:rsidRPr="00BC1105" w:rsidRDefault="00825006" w:rsidP="00530310">
      <w:pPr>
        <w:pStyle w:val="Email"/>
        <w:rPr>
          <w:u w:val="single"/>
        </w:rPr>
      </w:pPr>
      <w:r>
        <w:fldChar w:fldCharType="begin"/>
      </w:r>
      <w:r>
        <w:instrText>HYPERLINK "https://metwesh.github.io/portfolio/"</w:instrText>
      </w:r>
      <w:r>
        <w:fldChar w:fldCharType="separate"/>
      </w:r>
      <w:r w:rsidRPr="00BC1105">
        <w:rPr>
          <w:u w:val="single"/>
        </w:rPr>
        <w:t>Portfolio website</w:t>
      </w:r>
      <w:r>
        <w:fldChar w:fldCharType="end"/>
      </w:r>
    </w:p>
    <w:p w14:paraId="4E661971" w14:textId="4B9D39DF" w:rsidR="003A6243" w:rsidRPr="00BC1105" w:rsidRDefault="00825006" w:rsidP="00530310">
      <w:pPr>
        <w:pStyle w:val="Email"/>
        <w:rPr>
          <w:u w:val="single"/>
        </w:rPr>
      </w:pPr>
      <w:r>
        <w:fldChar w:fldCharType="begin"/>
      </w:r>
      <w:r>
        <w:instrText>HYPERLINK "https://www.linkedin.com/in/mohamed-h-aly/"</w:instrText>
      </w:r>
      <w:r>
        <w:fldChar w:fldCharType="separate"/>
      </w:r>
      <w:r w:rsidRPr="00BC1105">
        <w:rPr>
          <w:u w:val="single"/>
        </w:rPr>
        <w:t>LinkedIn profile</w:t>
      </w:r>
      <w:r>
        <w:fldChar w:fldCharType="end"/>
      </w:r>
    </w:p>
    <w:p w14:paraId="4F33A938" w14:textId="7A0DD873" w:rsidR="003D40B9" w:rsidRPr="00BC1105" w:rsidRDefault="00557165" w:rsidP="00265A5F">
      <w:pPr>
        <w:pStyle w:val="Email"/>
        <w:rPr>
          <w:u w:val="single"/>
        </w:rPr>
      </w:pPr>
      <w:hyperlink r:id="rId9" w:history="1">
        <w:r w:rsidRPr="00BC1105">
          <w:rPr>
            <w:u w:val="single"/>
          </w:rPr>
          <w:t>mohamedh.aly@hotmail.com</w:t>
        </w:r>
      </w:hyperlink>
    </w:p>
    <w:p w14:paraId="6C3B77D2" w14:textId="2F2AA7D8" w:rsidR="005A176A" w:rsidRDefault="00557165" w:rsidP="00265A5F">
      <w:pPr>
        <w:pStyle w:val="Name"/>
        <w:spacing w:before="120" w:after="0"/>
      </w:pPr>
      <w:r>
        <w:t>Mohamed H. Aly</w:t>
      </w:r>
    </w:p>
    <w:p w14:paraId="55DEDFBD" w14:textId="31498336" w:rsidR="005A176A" w:rsidRDefault="005A176A" w:rsidP="00265A5F">
      <w:pPr>
        <w:pStyle w:val="Heading1"/>
        <w:spacing w:before="240"/>
        <w:jc w:val="left"/>
      </w:pPr>
      <w:r>
        <w:t>Experience</w:t>
      </w:r>
    </w:p>
    <w:p w14:paraId="387972CE" w14:textId="77777777" w:rsidR="005A176A" w:rsidRDefault="005A176A" w:rsidP="003B27AC">
      <w:pPr>
        <w:pStyle w:val="Heading2"/>
        <w:rPr>
          <w:sz w:val="21"/>
          <w:szCs w:val="21"/>
        </w:rPr>
      </w:pPr>
      <w:r w:rsidRPr="00033B52">
        <w:rPr>
          <w:sz w:val="21"/>
          <w:szCs w:val="21"/>
        </w:rPr>
        <w:t>The Address Holding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D82051" w:rsidRPr="00D82051" w14:paraId="32CEAE57" w14:textId="77777777" w:rsidTr="005A41E5">
        <w:tc>
          <w:tcPr>
            <w:tcW w:w="5035" w:type="dxa"/>
          </w:tcPr>
          <w:p w14:paraId="0A61B867" w14:textId="1701FB86" w:rsidR="00D82051" w:rsidRPr="00D82051" w:rsidRDefault="00D82051" w:rsidP="00265A5F">
            <w:pPr>
              <w:ind w:right="1440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Frontend Engineer</w:t>
            </w:r>
          </w:p>
        </w:tc>
        <w:tc>
          <w:tcPr>
            <w:tcW w:w="5035" w:type="dxa"/>
          </w:tcPr>
          <w:p w14:paraId="61EBEC22" w14:textId="43CF9D33" w:rsidR="00D82051" w:rsidRPr="00D82051" w:rsidRDefault="00D82051" w:rsidP="003B27AC">
            <w:pPr>
              <w:pStyle w:val="ResumeText"/>
              <w:spacing w:after="0"/>
              <w:ind w:right="283"/>
              <w:jc w:val="right"/>
            </w:pPr>
            <w:r w:rsidRPr="00D82051">
              <w:t>Nov 2024 - Present</w:t>
            </w:r>
          </w:p>
        </w:tc>
      </w:tr>
    </w:tbl>
    <w:p w14:paraId="1658BE9B" w14:textId="2377991D" w:rsidR="005A176A" w:rsidRPr="00033B52" w:rsidRDefault="005A176A" w:rsidP="003B27AC">
      <w:pPr>
        <w:pStyle w:val="ResumeText"/>
        <w:numPr>
          <w:ilvl w:val="0"/>
          <w:numId w:val="1"/>
        </w:numPr>
        <w:spacing w:after="46"/>
        <w:ind w:right="283"/>
      </w:pPr>
      <w:r w:rsidRPr="00033B52">
        <w:rPr>
          <w:b/>
          <w:bCs/>
          <w:lang w:val="en-EG"/>
        </w:rPr>
        <w:t xml:space="preserve">Internal system development: </w:t>
      </w:r>
      <w:r w:rsidRPr="00033B52">
        <w:t>Built and maintained CRMs and HRMs using Next.js, focusing on</w:t>
      </w:r>
      <w:r w:rsidR="00CF3274">
        <w:t xml:space="preserve"> </w:t>
      </w:r>
      <w:r w:rsidRPr="00033B52">
        <w:t>performance, scalability, and maintainability.</w:t>
      </w:r>
    </w:p>
    <w:p w14:paraId="7221CD4C" w14:textId="77777777" w:rsidR="0062788E" w:rsidRPr="0062788E" w:rsidRDefault="0062788E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 w:rsidRPr="0062788E">
        <w:rPr>
          <w:b/>
          <w:bCs/>
          <w:lang w:val="en-EG"/>
        </w:rPr>
        <w:t>Project ownership:</w:t>
      </w:r>
      <w:r w:rsidRPr="0062788E">
        <w:rPr>
          <w:lang w:val="en-EG"/>
        </w:rPr>
        <w:t xml:space="preserve"> Spearheaded</w:t>
      </w:r>
      <w:r w:rsidRPr="0062788E">
        <w:rPr>
          <w:rStyle w:val="Emphasis"/>
          <w:i w:val="0"/>
          <w:iCs w:val="0"/>
        </w:rPr>
        <w:t xml:space="preserve"> the development of a property listing e-commerce platform, authoring over 85% of the production code</w:t>
      </w:r>
      <w:r>
        <w:rPr>
          <w:rStyle w:val="Emphasis"/>
        </w:rPr>
        <w:t>.</w:t>
      </w:r>
    </w:p>
    <w:p w14:paraId="200B5B2B" w14:textId="3B5CFE32" w:rsidR="005A176A" w:rsidRPr="00033B52" w:rsidRDefault="005A176A" w:rsidP="003B27AC">
      <w:pPr>
        <w:pStyle w:val="ResumeText"/>
        <w:numPr>
          <w:ilvl w:val="0"/>
          <w:numId w:val="1"/>
        </w:numPr>
        <w:spacing w:after="46"/>
        <w:ind w:right="283"/>
      </w:pPr>
      <w:r w:rsidRPr="00033B52">
        <w:rPr>
          <w:b/>
          <w:bCs/>
          <w:lang w:val="en-EG"/>
        </w:rPr>
        <w:t xml:space="preserve">SEO optimization: </w:t>
      </w:r>
      <w:r w:rsidR="0062788E" w:rsidRPr="0062788E">
        <w:t>Implemented server-side rendering and dynamic routing to maximize organic visibility and align with SEO best practices.</w:t>
      </w:r>
    </w:p>
    <w:p w14:paraId="3BAA5194" w14:textId="059EFBE8" w:rsidR="005A176A" w:rsidRDefault="005A176A" w:rsidP="003B27AC">
      <w:pPr>
        <w:pStyle w:val="ResumeText"/>
        <w:numPr>
          <w:ilvl w:val="0"/>
          <w:numId w:val="1"/>
        </w:numPr>
        <w:spacing w:after="46"/>
        <w:ind w:right="283"/>
      </w:pPr>
      <w:r w:rsidRPr="00033B52">
        <w:rPr>
          <w:b/>
          <w:bCs/>
          <w:lang w:val="en-EG"/>
        </w:rPr>
        <w:t xml:space="preserve">Cross-functional collaboration: </w:t>
      </w:r>
      <w:r w:rsidR="0062788E">
        <w:t>Worked closely with designers and backend teams to ensure seamless UI/UX and reliable system integration.</w:t>
      </w:r>
    </w:p>
    <w:p w14:paraId="10086BC4" w14:textId="77777777" w:rsidR="005A176A" w:rsidRDefault="005A176A" w:rsidP="00265A5F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Sideup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D82051" w:rsidRPr="00D82051" w14:paraId="7DA15823" w14:textId="77777777" w:rsidTr="00D82051">
        <w:tc>
          <w:tcPr>
            <w:tcW w:w="5035" w:type="dxa"/>
          </w:tcPr>
          <w:p w14:paraId="124EBF8C" w14:textId="5FC2767C" w:rsidR="00D82051" w:rsidRPr="00D82051" w:rsidRDefault="00D82051" w:rsidP="00265A5F">
            <w:pPr>
              <w:ind w:right="1440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Senior Frontend Engineer</w:t>
            </w:r>
          </w:p>
        </w:tc>
        <w:tc>
          <w:tcPr>
            <w:tcW w:w="5035" w:type="dxa"/>
          </w:tcPr>
          <w:p w14:paraId="72172989" w14:textId="3A14BD71" w:rsidR="00D82051" w:rsidRPr="00D82051" w:rsidRDefault="00D82051" w:rsidP="003B27AC">
            <w:pPr>
              <w:pStyle w:val="ResumeText"/>
              <w:spacing w:after="0"/>
              <w:ind w:right="283"/>
              <w:jc w:val="right"/>
            </w:pPr>
            <w:r>
              <w:t>Dec 2023 – Nov 2024</w:t>
            </w:r>
          </w:p>
        </w:tc>
      </w:tr>
    </w:tbl>
    <w:p w14:paraId="4AC3859A" w14:textId="12430BE7" w:rsidR="0062788E" w:rsidRPr="0062788E" w:rsidRDefault="0062788E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Mentorship &amp; leadership:</w:t>
      </w:r>
      <w:r>
        <w:t xml:space="preserve"> </w:t>
      </w:r>
      <w:r w:rsidRPr="0062788E">
        <w:rPr>
          <w:rStyle w:val="Emphasis"/>
          <w:i w:val="0"/>
          <w:iCs w:val="0"/>
        </w:rPr>
        <w:t>Guided junior engineers, cultivating a collaborative environment and improving team effi</w:t>
      </w:r>
      <w:r>
        <w:rPr>
          <w:rStyle w:val="Emphasis"/>
          <w:i w:val="0"/>
          <w:iCs w:val="0"/>
        </w:rPr>
        <w:t>c</w:t>
      </w:r>
      <w:r w:rsidRPr="0062788E">
        <w:rPr>
          <w:rStyle w:val="Emphasis"/>
          <w:i w:val="0"/>
          <w:iCs w:val="0"/>
        </w:rPr>
        <w:t>iency.</w:t>
      </w:r>
    </w:p>
    <w:p w14:paraId="60B319D1" w14:textId="77777777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Hands-on coding leadership:</w:t>
      </w:r>
      <w:r w:rsidRPr="003B27AC">
        <w:rPr>
          <w:rStyle w:val="Strong"/>
        </w:rPr>
        <w:t xml:space="preserve"> </w:t>
      </w:r>
      <w:r w:rsidRPr="003B27AC">
        <w:rPr>
          <w:rStyle w:val="Strong"/>
          <w:b w:val="0"/>
          <w:bCs w:val="0"/>
        </w:rPr>
        <w:t>Distributed</w:t>
      </w:r>
      <w:r w:rsidRPr="003B27AC">
        <w:rPr>
          <w:rStyle w:val="Emphasis"/>
          <w:i w:val="0"/>
          <w:iCs w:val="0"/>
        </w:rPr>
        <w:t xml:space="preserve"> tasks effectively and tackled complex features to ensure robust, maintainable code.</w:t>
      </w:r>
    </w:p>
    <w:p w14:paraId="3FB7DFF1" w14:textId="77777777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Stakeholder collaboration:</w:t>
      </w:r>
      <w:r>
        <w:t xml:space="preserve"> </w:t>
      </w:r>
      <w:r w:rsidRPr="003B27AC">
        <w:rPr>
          <w:rStyle w:val="Emphasis"/>
          <w:i w:val="0"/>
          <w:iCs w:val="0"/>
        </w:rPr>
        <w:t>Aligned dashboard development with user needs and business objectives through proactive communication.</w:t>
      </w:r>
    </w:p>
    <w:p w14:paraId="65AAFF12" w14:textId="0B3FBAA2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</w:rPr>
      </w:pPr>
      <w:r w:rsidRPr="003B27AC">
        <w:rPr>
          <w:rStyle w:val="Emphasis"/>
          <w:b/>
          <w:bCs/>
          <w:i w:val="0"/>
          <w:iCs w:val="0"/>
        </w:rPr>
        <w:t>Process optimization:</w:t>
      </w:r>
      <w:r w:rsidRPr="003B27AC">
        <w:rPr>
          <w:rStyle w:val="Emphasis"/>
          <w:i w:val="0"/>
          <w:iCs w:val="0"/>
        </w:rPr>
        <w:t xml:space="preserve"> Introduced workflow improvements to enhance productivity, efficiency, and code reliability.</w:t>
      </w:r>
    </w:p>
    <w:p w14:paraId="5734FD02" w14:textId="70361405" w:rsidR="005A176A" w:rsidRDefault="005A176A" w:rsidP="00265A5F">
      <w:pPr>
        <w:keepNext/>
        <w:keepLines/>
        <w:spacing w:after="40"/>
        <w:outlineLvl w:val="1"/>
        <w:rPr>
          <w:rFonts w:asciiTheme="majorHAnsi" w:eastAsiaTheme="majorEastAsia" w:hAnsiTheme="majorHAnsi" w:cstheme="majorBidi"/>
          <w:b/>
          <w:bCs/>
          <w:caps/>
          <w:color w:val="404040" w:themeColor="text1" w:themeTint="BF"/>
          <w:kern w:val="20"/>
          <w:sz w:val="21"/>
          <w:szCs w:val="21"/>
          <w14:ligatures w14:val="standardContextual"/>
        </w:rPr>
      </w:pPr>
      <w:r w:rsidRPr="001B0652">
        <w:rPr>
          <w:rFonts w:asciiTheme="majorHAnsi" w:eastAsiaTheme="majorEastAsia" w:hAnsiTheme="majorHAnsi" w:cstheme="majorBidi"/>
          <w:b/>
          <w:bCs/>
          <w:caps/>
          <w:color w:val="404040" w:themeColor="text1" w:themeTint="BF"/>
          <w:kern w:val="20"/>
          <w:sz w:val="21"/>
          <w:szCs w:val="21"/>
          <w14:ligatures w14:val="standardContextual"/>
        </w:rPr>
        <w:t>Sideup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D82051" w:rsidRPr="00D82051" w14:paraId="5A65C2A6" w14:textId="77777777" w:rsidTr="005A41E5">
        <w:tc>
          <w:tcPr>
            <w:tcW w:w="5035" w:type="dxa"/>
          </w:tcPr>
          <w:p w14:paraId="5B894ECC" w14:textId="0CE935DF" w:rsidR="00D82051" w:rsidRPr="00D82051" w:rsidRDefault="00D82051" w:rsidP="00265A5F">
            <w:pPr>
              <w:ind w:right="1440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Frontend Engineer</w:t>
            </w:r>
          </w:p>
        </w:tc>
        <w:tc>
          <w:tcPr>
            <w:tcW w:w="5035" w:type="dxa"/>
          </w:tcPr>
          <w:p w14:paraId="3DA0BC54" w14:textId="7E1427B4" w:rsidR="00D82051" w:rsidRPr="00D82051" w:rsidRDefault="00D82051" w:rsidP="003B27AC">
            <w:pPr>
              <w:pStyle w:val="ResumeText"/>
              <w:spacing w:after="0"/>
              <w:ind w:right="283"/>
              <w:jc w:val="right"/>
            </w:pPr>
            <w:r w:rsidRPr="00D82051">
              <w:t>Feb 2023 – Dec 2023</w:t>
            </w:r>
          </w:p>
        </w:tc>
      </w:tr>
    </w:tbl>
    <w:p w14:paraId="3EDB8104" w14:textId="59693786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  <w:lang w:val="en-EG"/>
        </w:rPr>
        <w:t xml:space="preserve">B2C dashboard development: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  <w:t>Led frontend implementation of a next-generation shipping dashboard using React, TypeScript, and Bootstrap.</w:t>
      </w:r>
    </w:p>
    <w:p w14:paraId="43AC9F94" w14:textId="6706ABB8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  <w:lang w:val="en-EG"/>
        </w:rPr>
        <w:t>UX/UI excellence: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  <w:t xml:space="preserve"> Partnered with designers to deliver an intuitive interface, improving usability and customer satisfaction.</w:t>
      </w:r>
    </w:p>
    <w:p w14:paraId="62247BE8" w14:textId="61D811A6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Quality assurance: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Collaborated with QA teams to conduct thorough testing and debugging for optimal performance.</w:t>
      </w:r>
    </w:p>
    <w:p w14:paraId="4B10D1FE" w14:textId="5A31AF3C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Adaptability: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Quickly mastered Next.js and Material UI to modernize legacy features and deliver consistent improvements.</w:t>
      </w:r>
    </w:p>
    <w:p w14:paraId="7A0475F7" w14:textId="60D79F8D" w:rsidR="00F01E65" w:rsidRDefault="00F01E65" w:rsidP="00265A5F">
      <w:pPr>
        <w:pStyle w:val="Heading2"/>
        <w:rPr>
          <w:sz w:val="21"/>
          <w:szCs w:val="21"/>
        </w:rPr>
      </w:pPr>
      <w:r w:rsidRPr="00560069">
        <w:rPr>
          <w:sz w:val="21"/>
          <w:szCs w:val="21"/>
        </w:rPr>
        <w:t>Advanced Computer Technologies (ACT)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D82051" w:rsidRPr="00D82051" w14:paraId="77093775" w14:textId="77777777" w:rsidTr="005A41E5">
        <w:tc>
          <w:tcPr>
            <w:tcW w:w="5035" w:type="dxa"/>
          </w:tcPr>
          <w:p w14:paraId="581B6753" w14:textId="26A711CA" w:rsidR="00D82051" w:rsidRPr="00D82051" w:rsidRDefault="00D82051" w:rsidP="00265A5F">
            <w:pPr>
              <w:ind w:right="1440"/>
              <w:rPr>
                <w:color w:val="404040" w:themeColor="text1" w:themeTint="BF"/>
                <w:kern w:val="20"/>
                <w:sz w:val="21"/>
                <w:szCs w:val="21"/>
              </w:rPr>
            </w:pPr>
            <w:r>
              <w:rPr>
                <w:color w:val="404040" w:themeColor="text1" w:themeTint="BF"/>
                <w:kern w:val="20"/>
                <w:sz w:val="21"/>
                <w:szCs w:val="21"/>
              </w:rPr>
              <w:t>Interface Specialist</w:t>
            </w:r>
          </w:p>
        </w:tc>
        <w:tc>
          <w:tcPr>
            <w:tcW w:w="5035" w:type="dxa"/>
          </w:tcPr>
          <w:p w14:paraId="2E57BD62" w14:textId="7D3E476B" w:rsidR="00D82051" w:rsidRPr="00D82051" w:rsidRDefault="00D82051" w:rsidP="003B27AC">
            <w:pPr>
              <w:pStyle w:val="ResumeText"/>
              <w:spacing w:after="0"/>
              <w:ind w:right="283"/>
              <w:jc w:val="right"/>
            </w:pPr>
            <w:r w:rsidRPr="00D82051">
              <w:t>Feb 202</w:t>
            </w:r>
            <w:r>
              <w:t>2</w:t>
            </w:r>
            <w:r w:rsidRPr="00D82051">
              <w:t xml:space="preserve"> – </w:t>
            </w:r>
            <w:r>
              <w:t>Feb</w:t>
            </w:r>
            <w:r w:rsidRPr="00D82051">
              <w:t xml:space="preserve"> 2023</w:t>
            </w:r>
          </w:p>
        </w:tc>
      </w:tr>
    </w:tbl>
    <w:p w14:paraId="10B42921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System integration: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Integrated hotel subsystems (Door Locks, IPTV, POS) with PMS solutions to streamline operations for global clients.</w:t>
      </w:r>
    </w:p>
    <w:p w14:paraId="03C33BFF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b/>
          <w:bCs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Agile collaboration: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Worked within agile teams to prioritize stakeholder requirements and ensure smooth delivery cycles.</w:t>
      </w:r>
    </w:p>
    <w:p w14:paraId="1EE7DE08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b/>
          <w:bCs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Remote troubleshooting: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Diagnosed and resolved integration issues via log and error analysis, minimizing downtime.</w:t>
      </w:r>
    </w:p>
    <w:p w14:paraId="58364B8C" w14:textId="31ADC3B8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Project coordination: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Led the integration of Oracle’s Opera Web Services across 480+ IHG hotels globally within four months, coordinating complex technical dependencies and stakeholders.</w:t>
      </w:r>
    </w:p>
    <w:p w14:paraId="3E594AED" w14:textId="716F5C56" w:rsidR="00C311DA" w:rsidRDefault="00C311DA" w:rsidP="00265A5F">
      <w:pPr>
        <w:pStyle w:val="Heading2"/>
        <w:rPr>
          <w:sz w:val="21"/>
          <w:szCs w:val="21"/>
        </w:rPr>
      </w:pPr>
      <w:r>
        <w:rPr>
          <w:sz w:val="21"/>
          <w:szCs w:val="21"/>
        </w:rPr>
        <w:lastRenderedPageBreak/>
        <w:t>self-employed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C311DA" w:rsidRPr="00D82051" w14:paraId="629B453D" w14:textId="77777777" w:rsidTr="005A41E5">
        <w:tc>
          <w:tcPr>
            <w:tcW w:w="5035" w:type="dxa"/>
          </w:tcPr>
          <w:p w14:paraId="029C4629" w14:textId="5665A926" w:rsidR="00C311DA" w:rsidRPr="00D82051" w:rsidRDefault="00C311DA" w:rsidP="00265A5F">
            <w:pPr>
              <w:ind w:right="1440"/>
              <w:rPr>
                <w:color w:val="404040" w:themeColor="text1" w:themeTint="BF"/>
                <w:kern w:val="20"/>
                <w:sz w:val="21"/>
                <w:szCs w:val="21"/>
              </w:rPr>
            </w:pPr>
            <w:r>
              <w:rPr>
                <w:color w:val="404040" w:themeColor="text1" w:themeTint="BF"/>
                <w:kern w:val="20"/>
                <w:sz w:val="21"/>
                <w:szCs w:val="21"/>
              </w:rPr>
              <w:t>Freelance Frontend Engineer</w:t>
            </w:r>
          </w:p>
        </w:tc>
        <w:tc>
          <w:tcPr>
            <w:tcW w:w="5035" w:type="dxa"/>
          </w:tcPr>
          <w:p w14:paraId="403C4120" w14:textId="2B517368" w:rsidR="00C311DA" w:rsidRPr="00D82051" w:rsidRDefault="00C311DA" w:rsidP="003B27AC">
            <w:pPr>
              <w:pStyle w:val="ResumeText"/>
              <w:spacing w:after="0"/>
              <w:ind w:right="283"/>
              <w:jc w:val="right"/>
            </w:pPr>
            <w:r w:rsidRPr="00D82051">
              <w:t>202</w:t>
            </w:r>
            <w:r>
              <w:t>1</w:t>
            </w:r>
            <w:r w:rsidRPr="00D82051">
              <w:t xml:space="preserve"> – </w:t>
            </w:r>
            <w:r>
              <w:t>Present</w:t>
            </w:r>
          </w:p>
        </w:tc>
      </w:tr>
    </w:tbl>
    <w:p w14:paraId="059E4171" w14:textId="3A72A41A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Payment Dashboard: Aman Accept Dashboard (Next.js) — a payment operations and analytics tool.</w:t>
      </w:r>
    </w:p>
    <w:p w14:paraId="2341496B" w14:textId="4EC0E0AC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Corporate Website: Beltone Company Website (Next.js) — SEO-optimized and performance-driven.</w:t>
      </w:r>
    </w:p>
    <w:p w14:paraId="1AAA5EA5" w14:textId="3B05F46C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Blockchain E-commerce: D’art Space (Angular + crypto) — a blockchain-based art e-commerce platform.</w:t>
      </w:r>
    </w:p>
    <w:p w14:paraId="4D341C41" w14:textId="06F47D15" w:rsidR="00C311DA" w:rsidRPr="00C311DA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T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ime</w:t>
      </w: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ly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 delivery:</w:t>
      </w:r>
      <w:r w:rsidR="0062788E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d</w:t>
      </w:r>
      <w:r w:rsidR="00C311DA" w:rsidRPr="00C311DA">
        <w:rPr>
          <w:rFonts w:eastAsiaTheme="minorHAnsi"/>
          <w:color w:val="595959" w:themeColor="text1" w:themeTint="A6"/>
          <w:kern w:val="20"/>
          <w:sz w:val="20"/>
          <w:szCs w:val="20"/>
        </w:rPr>
        <w:t>elivered client projects using Next.js, Angular, and TypeScript, with focus on scalability and SEO.</w:t>
      </w:r>
    </w:p>
    <w:p w14:paraId="65F17982" w14:textId="175153FC" w:rsidR="00C311DA" w:rsidRPr="00C311DA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T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eam Collaboration:</w:t>
      </w:r>
      <w:r w:rsidR="0062788E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</w:t>
      </w:r>
      <w:r w:rsidR="00C311DA" w:rsidRPr="00C311DA">
        <w:rPr>
          <w:rFonts w:eastAsiaTheme="minorHAnsi"/>
          <w:color w:val="595959" w:themeColor="text1" w:themeTint="A6"/>
          <w:kern w:val="20"/>
          <w:sz w:val="20"/>
          <w:szCs w:val="20"/>
        </w:rPr>
        <w:t>Worked closely with designers and backend teams to deliver pixel-perfect, responsive UIs.</w:t>
      </w:r>
    </w:p>
    <w:p w14:paraId="429EC6D6" w14:textId="40D9532E" w:rsidR="005A176A" w:rsidRPr="00C311DA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Client Relations:</w:t>
      </w:r>
      <w:r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</w:t>
      </w:r>
      <w:r w:rsidR="00C311DA" w:rsidRPr="00C311DA">
        <w:rPr>
          <w:rFonts w:eastAsiaTheme="minorHAnsi"/>
          <w:color w:val="595959" w:themeColor="text1" w:themeTint="A6"/>
          <w:kern w:val="20"/>
          <w:sz w:val="20"/>
          <w:szCs w:val="20"/>
        </w:rPr>
        <w:t>Maintained ongoing client partnerships through reliable delivery and technical guidance.</w:t>
      </w:r>
    </w:p>
    <w:p w14:paraId="246D932A" w14:textId="77777777" w:rsidR="005676CB" w:rsidRDefault="005676CB" w:rsidP="00265A5F">
      <w:pPr>
        <w:pStyle w:val="Heading1"/>
        <w:spacing w:before="240"/>
        <w:jc w:val="left"/>
      </w:pPr>
      <w:r>
        <w:t>Technical skills</w:t>
      </w:r>
    </w:p>
    <w:p w14:paraId="5C3928A9" w14:textId="548BBA64" w:rsidR="00DF55EF" w:rsidRDefault="00DF55EF" w:rsidP="00265A5F">
      <w:pPr>
        <w:pStyle w:val="Heading1"/>
        <w:spacing w:before="120"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Frontend</w:t>
      </w:r>
    </w:p>
    <w:p w14:paraId="32FC0948" w14:textId="4E07F653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HTML5, CSS3, SASS, Bootstrap, Tailwind, JavaScript, TypeScript, React, Redux, React Query, Angular, Next.js, Three.js, WebGL, Framer Motion, GSAP, Responsive Design (Flexbox, Grid, Media Queries), Accessibility (a11y) &amp; WCAG compliance, Performance Optimization (Lighthouse, Core Web Vitals), Server-Side Rendering (SSR) &amp; Static Site Generation (SSG), Internationalization (i18n), Progressive Web Apps (PWA), Authentication/Authorization (JWT, OAuth2), RESTful &amp; GraphQL API Design Principles, Storybook, Webpack, Vite, SWC, Babel</w:t>
      </w:r>
    </w:p>
    <w:p w14:paraId="32279D33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Backend</w:t>
      </w:r>
    </w:p>
    <w:p w14:paraId="0B70071F" w14:textId="40A918C2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Node.js, Express, Nest, PHP, C, RESTful APIs, WebSockets / Real-time APIs, Clean Architecture &amp; SOLID Principles</w:t>
      </w:r>
    </w:p>
    <w:p w14:paraId="7ED51EAF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Databases &amp; DevOps</w:t>
      </w:r>
    </w:p>
    <w:p w14:paraId="5E3B415F" w14:textId="6FA3ED57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MongoDB, MySQL, PostgreSQL, Redis, Firebase, Prisma, TypeORM, Docker, Docker Compose, Serverless, Bash CLI, GitHub Actions, CI/CD Integration (Vercel, Netlify, Cloudflare Pages)</w:t>
      </w:r>
    </w:p>
    <w:p w14:paraId="02C3465E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Tools &amp; Concepts</w:t>
      </w:r>
    </w:p>
    <w:p w14:paraId="5172247E" w14:textId="182FF47E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Git &amp; GitHub, Jira, Agile / Scrum, Unit Testing, Design Systems (Figma → Code handoff, Storybook integration), Version Control Workflows (Git Flow, trunk-based development), Type Safety &amp; Code Quality (ESLint, Prettier, Husky), Performance Profiling Tools (Chrome DevTools, React Profiler, Angular DevTools), Data Structures &amp; Algorithms, AI &amp; APIs (OpenAI / LLM integrations)</w:t>
      </w:r>
    </w:p>
    <w:p w14:paraId="341E32D3" w14:textId="13557B91" w:rsidR="005A176A" w:rsidRDefault="005A176A" w:rsidP="00265A5F">
      <w:pPr>
        <w:pStyle w:val="Heading1"/>
        <w:spacing w:before="240"/>
        <w:jc w:val="left"/>
      </w:pPr>
      <w:r>
        <w:t>Education</w:t>
      </w:r>
    </w:p>
    <w:p w14:paraId="74CE530E" w14:textId="5E66E82E" w:rsidR="005A176A" w:rsidRPr="00560069" w:rsidRDefault="005A176A" w:rsidP="00265A5F">
      <w:pPr>
        <w:pStyle w:val="Heading2"/>
        <w:tabs>
          <w:tab w:val="left" w:pos="7053"/>
        </w:tabs>
        <w:spacing w:before="120"/>
        <w:rPr>
          <w:sz w:val="21"/>
          <w:szCs w:val="21"/>
        </w:rPr>
      </w:pPr>
      <w:r w:rsidRPr="00560069">
        <w:rPr>
          <w:sz w:val="21"/>
          <w:szCs w:val="21"/>
        </w:rPr>
        <w:t>Bachelor of Science</w:t>
      </w:r>
      <w:r>
        <w:rPr>
          <w:sz w:val="21"/>
          <w:szCs w:val="21"/>
        </w:rPr>
        <w:t xml:space="preserve"> (B.S)</w:t>
      </w:r>
      <w:r w:rsidRPr="00560069">
        <w:rPr>
          <w:sz w:val="21"/>
          <w:szCs w:val="21"/>
        </w:rPr>
        <w:t>, Management Information Systems</w:t>
      </w:r>
      <w:r>
        <w:rPr>
          <w:sz w:val="21"/>
          <w:szCs w:val="21"/>
        </w:rPr>
        <w:t>, GPA 3.1</w:t>
      </w:r>
    </w:p>
    <w:p w14:paraId="2A5548E8" w14:textId="77777777" w:rsidR="005A176A" w:rsidRPr="003D6F6B" w:rsidRDefault="005A176A" w:rsidP="00265A5F">
      <w:pPr>
        <w:pStyle w:val="ResumeText"/>
      </w:pPr>
      <w:r w:rsidRPr="003D6F6B">
        <w:t xml:space="preserve">July 2021 </w:t>
      </w:r>
    </w:p>
    <w:p w14:paraId="685848D1" w14:textId="27623D3D" w:rsidR="005A176A" w:rsidRDefault="005A176A" w:rsidP="00265A5F">
      <w:pPr>
        <w:pStyle w:val="ResumeText"/>
      </w:pPr>
      <w:r w:rsidRPr="00560069">
        <w:t>Arab Academy for Science &amp; Technology &amp; Maritime Transport</w:t>
      </w:r>
      <w:r w:rsidR="00CF3274">
        <w:t xml:space="preserve"> (AAST</w:t>
      </w:r>
      <w:r w:rsidR="00D25DF6">
        <w:t>MT</w:t>
      </w:r>
      <w:r w:rsidR="00CF3274">
        <w:t>)</w:t>
      </w:r>
    </w:p>
    <w:p w14:paraId="3FF99332" w14:textId="31649D0B" w:rsidR="005A176A" w:rsidRPr="005A176A" w:rsidRDefault="005A176A" w:rsidP="00265A5F">
      <w:pPr>
        <w:pStyle w:val="ResumeText"/>
        <w:spacing w:before="240"/>
        <w:rPr>
          <w:rFonts w:asciiTheme="majorHAnsi" w:eastAsiaTheme="majorEastAsia" w:hAnsiTheme="majorHAnsi" w:cstheme="majorBidi"/>
          <w:caps/>
          <w:color w:val="577188" w:themeColor="accent1" w:themeShade="BF"/>
          <w:sz w:val="21"/>
        </w:rPr>
      </w:pPr>
      <w:r w:rsidRPr="005A176A">
        <w:rPr>
          <w:rFonts w:asciiTheme="majorHAnsi" w:eastAsiaTheme="majorEastAsia" w:hAnsiTheme="majorHAnsi" w:cstheme="majorBidi"/>
          <w:caps/>
          <w:color w:val="577188" w:themeColor="accent1" w:themeShade="BF"/>
          <w:sz w:val="21"/>
        </w:rPr>
        <w:t>PROJECTS &amp; COURSES/CERTIFICATES</w:t>
      </w:r>
    </w:p>
    <w:p w14:paraId="2146EC2A" w14:textId="6E844ED5" w:rsidR="005A176A" w:rsidRDefault="00530310" w:rsidP="00265A5F">
      <w:pPr>
        <w:pStyle w:val="ResumeText"/>
      </w:pPr>
      <w:r>
        <w:t>Projects and certifications available in my</w:t>
      </w:r>
      <w:r>
        <w:t xml:space="preserve"> </w:t>
      </w:r>
      <w:hyperlink r:id="rId10" w:history="1">
        <w:r w:rsidR="005A176A" w:rsidRPr="00530310">
          <w:rPr>
            <w:rStyle w:val="Hyperlink"/>
            <w:color w:val="577188" w:themeColor="accent1" w:themeShade="BF"/>
          </w:rPr>
          <w:t>online portfolio</w:t>
        </w:r>
      </w:hyperlink>
      <w:r w:rsidR="005A176A" w:rsidRPr="00895EA3">
        <w:t xml:space="preserve">. </w:t>
      </w:r>
    </w:p>
    <w:sectPr w:rsidR="005A176A" w:rsidSect="00242939">
      <w:footerReference w:type="default" r:id="rId11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6C11" w14:textId="77777777" w:rsidR="00E01FAC" w:rsidRDefault="00E01FAC">
      <w:pPr>
        <w:spacing w:after="0" w:line="240" w:lineRule="auto"/>
      </w:pPr>
      <w:r>
        <w:separator/>
      </w:r>
    </w:p>
  </w:endnote>
  <w:endnote w:type="continuationSeparator" w:id="0">
    <w:p w14:paraId="7E9D866A" w14:textId="77777777" w:rsidR="00E01FAC" w:rsidRDefault="00E0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20B0604020202020204"/>
    <w:charset w:val="8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20B0604020202020204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C508" w14:textId="77777777" w:rsidR="003D40B9" w:rsidRDefault="00664B7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FF3E" w14:textId="77777777" w:rsidR="00E01FAC" w:rsidRDefault="00E01FAC">
      <w:pPr>
        <w:spacing w:after="0" w:line="240" w:lineRule="auto"/>
      </w:pPr>
      <w:r>
        <w:separator/>
      </w:r>
    </w:p>
  </w:footnote>
  <w:footnote w:type="continuationSeparator" w:id="0">
    <w:p w14:paraId="0EBACA22" w14:textId="77777777" w:rsidR="00E01FAC" w:rsidRDefault="00E01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FBC"/>
    <w:multiLevelType w:val="hybridMultilevel"/>
    <w:tmpl w:val="0F8023A0"/>
    <w:lvl w:ilvl="0" w:tplc="C8C82C1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4B2982"/>
    <w:multiLevelType w:val="hybridMultilevel"/>
    <w:tmpl w:val="3474D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9A55A3"/>
    <w:multiLevelType w:val="hybridMultilevel"/>
    <w:tmpl w:val="A7E46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7467C"/>
    <w:multiLevelType w:val="hybridMultilevel"/>
    <w:tmpl w:val="9202F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71B68"/>
    <w:multiLevelType w:val="hybridMultilevel"/>
    <w:tmpl w:val="190E8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2F7E9A"/>
    <w:multiLevelType w:val="hybridMultilevel"/>
    <w:tmpl w:val="42EA8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0138AD"/>
    <w:multiLevelType w:val="multilevel"/>
    <w:tmpl w:val="2DE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71228F"/>
    <w:multiLevelType w:val="hybridMultilevel"/>
    <w:tmpl w:val="EC7A8AF4"/>
    <w:lvl w:ilvl="0" w:tplc="B6AC98E2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DB31C8"/>
    <w:multiLevelType w:val="hybridMultilevel"/>
    <w:tmpl w:val="1284B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5E2AFD"/>
    <w:multiLevelType w:val="hybridMultilevel"/>
    <w:tmpl w:val="29D2A988"/>
    <w:lvl w:ilvl="0" w:tplc="FA0426E6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F91B43"/>
    <w:multiLevelType w:val="hybridMultilevel"/>
    <w:tmpl w:val="193C9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5F3FE9"/>
    <w:multiLevelType w:val="multilevel"/>
    <w:tmpl w:val="140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79325">
    <w:abstractNumId w:val="9"/>
  </w:num>
  <w:num w:numId="2" w16cid:durableId="405691740">
    <w:abstractNumId w:val="11"/>
  </w:num>
  <w:num w:numId="3" w16cid:durableId="1911767264">
    <w:abstractNumId w:val="5"/>
  </w:num>
  <w:num w:numId="4" w16cid:durableId="101996582">
    <w:abstractNumId w:val="8"/>
  </w:num>
  <w:num w:numId="5" w16cid:durableId="1441681647">
    <w:abstractNumId w:val="2"/>
  </w:num>
  <w:num w:numId="6" w16cid:durableId="929391540">
    <w:abstractNumId w:val="4"/>
  </w:num>
  <w:num w:numId="7" w16cid:durableId="1542135290">
    <w:abstractNumId w:val="6"/>
  </w:num>
  <w:num w:numId="8" w16cid:durableId="308176104">
    <w:abstractNumId w:val="10"/>
  </w:num>
  <w:num w:numId="9" w16cid:durableId="298876392">
    <w:abstractNumId w:val="7"/>
  </w:num>
  <w:num w:numId="10" w16cid:durableId="708995035">
    <w:abstractNumId w:val="0"/>
  </w:num>
  <w:num w:numId="11" w16cid:durableId="1354721326">
    <w:abstractNumId w:val="1"/>
  </w:num>
  <w:num w:numId="12" w16cid:durableId="909583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5"/>
    <w:rsid w:val="00001A7C"/>
    <w:rsid w:val="00033B52"/>
    <w:rsid w:val="000424B7"/>
    <w:rsid w:val="00045E88"/>
    <w:rsid w:val="00076404"/>
    <w:rsid w:val="000814BC"/>
    <w:rsid w:val="000D3D96"/>
    <w:rsid w:val="000E070B"/>
    <w:rsid w:val="000F71F7"/>
    <w:rsid w:val="00101532"/>
    <w:rsid w:val="00105E5C"/>
    <w:rsid w:val="00114CD3"/>
    <w:rsid w:val="00137D4F"/>
    <w:rsid w:val="00180689"/>
    <w:rsid w:val="001B0652"/>
    <w:rsid w:val="001B33C3"/>
    <w:rsid w:val="001D75D9"/>
    <w:rsid w:val="0021632E"/>
    <w:rsid w:val="00220671"/>
    <w:rsid w:val="00242939"/>
    <w:rsid w:val="00265A5F"/>
    <w:rsid w:val="002A27AF"/>
    <w:rsid w:val="002A3DCE"/>
    <w:rsid w:val="002E6BB6"/>
    <w:rsid w:val="002F183D"/>
    <w:rsid w:val="00305A85"/>
    <w:rsid w:val="003134DD"/>
    <w:rsid w:val="0033156A"/>
    <w:rsid w:val="00336DBA"/>
    <w:rsid w:val="00384848"/>
    <w:rsid w:val="003A0DEE"/>
    <w:rsid w:val="003A6243"/>
    <w:rsid w:val="003B27AC"/>
    <w:rsid w:val="003B4C8E"/>
    <w:rsid w:val="003D40B9"/>
    <w:rsid w:val="003D6F6B"/>
    <w:rsid w:val="003F4EBA"/>
    <w:rsid w:val="00415C5C"/>
    <w:rsid w:val="0044466C"/>
    <w:rsid w:val="004B27D8"/>
    <w:rsid w:val="004B43EC"/>
    <w:rsid w:val="004D49AB"/>
    <w:rsid w:val="00530310"/>
    <w:rsid w:val="00534E5D"/>
    <w:rsid w:val="00557165"/>
    <w:rsid w:val="00560069"/>
    <w:rsid w:val="005676CB"/>
    <w:rsid w:val="0058295A"/>
    <w:rsid w:val="005A176A"/>
    <w:rsid w:val="005C0121"/>
    <w:rsid w:val="005D5E5D"/>
    <w:rsid w:val="005D6C5E"/>
    <w:rsid w:val="005F63A7"/>
    <w:rsid w:val="0060341A"/>
    <w:rsid w:val="0062788E"/>
    <w:rsid w:val="00664B76"/>
    <w:rsid w:val="00676DED"/>
    <w:rsid w:val="006A23C3"/>
    <w:rsid w:val="006D7679"/>
    <w:rsid w:val="006E312E"/>
    <w:rsid w:val="006E708E"/>
    <w:rsid w:val="0070311A"/>
    <w:rsid w:val="00734795"/>
    <w:rsid w:val="00740B04"/>
    <w:rsid w:val="00741ABF"/>
    <w:rsid w:val="007C0143"/>
    <w:rsid w:val="007C7C48"/>
    <w:rsid w:val="00802D48"/>
    <w:rsid w:val="00825006"/>
    <w:rsid w:val="00844715"/>
    <w:rsid w:val="00847857"/>
    <w:rsid w:val="00847866"/>
    <w:rsid w:val="00867D47"/>
    <w:rsid w:val="00895EA3"/>
    <w:rsid w:val="008A0F52"/>
    <w:rsid w:val="008D7235"/>
    <w:rsid w:val="00931E66"/>
    <w:rsid w:val="009372B7"/>
    <w:rsid w:val="00957C40"/>
    <w:rsid w:val="00A26DF1"/>
    <w:rsid w:val="00A32531"/>
    <w:rsid w:val="00A36254"/>
    <w:rsid w:val="00A72B59"/>
    <w:rsid w:val="00AD77C0"/>
    <w:rsid w:val="00BB1889"/>
    <w:rsid w:val="00BB4ABF"/>
    <w:rsid w:val="00BC1105"/>
    <w:rsid w:val="00BE0E48"/>
    <w:rsid w:val="00BE6836"/>
    <w:rsid w:val="00C06148"/>
    <w:rsid w:val="00C311DA"/>
    <w:rsid w:val="00C52783"/>
    <w:rsid w:val="00C5436B"/>
    <w:rsid w:val="00C6449F"/>
    <w:rsid w:val="00C81B83"/>
    <w:rsid w:val="00CA22D0"/>
    <w:rsid w:val="00CE4C0A"/>
    <w:rsid w:val="00CF3274"/>
    <w:rsid w:val="00D25DF6"/>
    <w:rsid w:val="00D355D5"/>
    <w:rsid w:val="00D7212D"/>
    <w:rsid w:val="00D82051"/>
    <w:rsid w:val="00DC04B4"/>
    <w:rsid w:val="00DC3075"/>
    <w:rsid w:val="00DF55EF"/>
    <w:rsid w:val="00E01FAC"/>
    <w:rsid w:val="00E17DEE"/>
    <w:rsid w:val="00E213CC"/>
    <w:rsid w:val="00E27285"/>
    <w:rsid w:val="00E31DB2"/>
    <w:rsid w:val="00E431D2"/>
    <w:rsid w:val="00E70B48"/>
    <w:rsid w:val="00E9546E"/>
    <w:rsid w:val="00F01E65"/>
    <w:rsid w:val="00F17244"/>
    <w:rsid w:val="00F530DC"/>
    <w:rsid w:val="00F70672"/>
    <w:rsid w:val="00F80A4A"/>
    <w:rsid w:val="00F977F1"/>
    <w:rsid w:val="3CC7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E3C7"/>
  <w15:chartTrackingRefBased/>
  <w15:docId w15:val="{C3A5729E-4E8C-9644-9B10-4F70F278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sid w:val="00D7212D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1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49AB"/>
    <w:rPr>
      <w:color w:val="969696" w:themeColor="followedHyperlink"/>
      <w:u w:val="single"/>
    </w:rPr>
  </w:style>
  <w:style w:type="table" w:styleId="TableGrid">
    <w:name w:val="Table Grid"/>
    <w:basedOn w:val="TableNormal"/>
    <w:uiPriority w:val="39"/>
    <w:rsid w:val="002A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3274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1B33C3"/>
    <w:pPr>
      <w:ind w:left="720"/>
      <w:contextualSpacing/>
    </w:pPr>
  </w:style>
  <w:style w:type="table" w:styleId="ListTable7Colorful">
    <w:name w:val="List Table 7 Colorful"/>
    <w:basedOn w:val="TableNormal"/>
    <w:uiPriority w:val="52"/>
    <w:rsid w:val="001B33C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B33C3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97A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97A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97A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97A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EAEE" w:themeFill="accent1" w:themeFillTint="33"/>
      </w:tcPr>
    </w:tblStylePr>
    <w:tblStylePr w:type="band1Horz">
      <w:tblPr/>
      <w:tcPr>
        <w:shd w:val="clear" w:color="auto" w:fill="E5EA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C311DA"/>
    <w:pPr>
      <w:widowControl w:val="0"/>
      <w:autoSpaceDE w:val="0"/>
      <w:autoSpaceDN w:val="0"/>
      <w:spacing w:after="0" w:line="240" w:lineRule="auto"/>
      <w:ind w:left="418"/>
    </w:pPr>
    <w:rPr>
      <w:rFonts w:ascii="Arial MT" w:eastAsia="Arial MT" w:hAnsi="Arial MT" w:cs="Arial MT"/>
      <w:sz w:val="19"/>
      <w:szCs w:val="1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11DA"/>
    <w:rPr>
      <w:rFonts w:ascii="Arial MT" w:eastAsia="Arial MT" w:hAnsi="Arial MT" w:cs="Arial MT"/>
      <w:sz w:val="19"/>
      <w:szCs w:val="19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F55EF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27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20106558355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etwesh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hamedh.aly@hot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hamedh.aly/Library/Containers/com.microsoft.Word/Data/Library/Application%20Support/Microsoft/Office/16.0/DTS/Search/%7b294D34E5-7867-B447-BB0A-0D739ACB9F69%7dtf02835057_win32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57C7D2-E4F8-504C-8BA0-A408C01D5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{294D34E5-7867-B447-BB0A-0D739ACB9F69}tf02835057_win32.dotx</Template>
  <TotalTime>112</TotalTime>
  <Pages>2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Hani Aly</dc:creator>
  <cp:keywords/>
  <dc:description/>
  <cp:lastModifiedBy>Mohamed Aly</cp:lastModifiedBy>
  <cp:revision>16</cp:revision>
  <dcterms:created xsi:type="dcterms:W3CDTF">2024-04-13T02:46:00Z</dcterms:created>
  <dcterms:modified xsi:type="dcterms:W3CDTF">2025-10-18T12:38:00Z</dcterms:modified>
</cp:coreProperties>
</file>